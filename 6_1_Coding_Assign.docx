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4291" w14:textId="77777777" w:rsidR="002C79E6" w:rsidRDefault="002C79E6" w:rsidP="002C79E6"/>
    <w:p w14:paraId="34CE8394" w14:textId="77777777" w:rsidR="002C79E6" w:rsidRDefault="002C79E6" w:rsidP="002C79E6"/>
    <w:p w14:paraId="719A8281" w14:textId="77777777" w:rsidR="002C79E6" w:rsidRDefault="002C79E6" w:rsidP="002C79E6"/>
    <w:p w14:paraId="4F8D827A" w14:textId="77777777" w:rsidR="002C79E6" w:rsidRDefault="002C79E6" w:rsidP="002C79E6"/>
    <w:p w14:paraId="02D366A7" w14:textId="77777777" w:rsidR="002C79E6" w:rsidRDefault="002C79E6" w:rsidP="002C79E6"/>
    <w:p w14:paraId="0315D077" w14:textId="184E2496" w:rsidR="6A36C4BF" w:rsidRPr="00B863FB" w:rsidRDefault="00191B2E" w:rsidP="00B863FB">
      <w:pPr>
        <w:pStyle w:val="Title"/>
      </w:pPr>
      <w:r w:rsidRPr="00191B2E">
        <w:t>6-1 Coding Assignment: Modifying Vulnerability Reporting</w:t>
      </w:r>
    </w:p>
    <w:p w14:paraId="76EB16C2" w14:textId="5B46D6F8" w:rsidR="201D26C8" w:rsidRDefault="201D26C8" w:rsidP="00191B2E">
      <w:pPr>
        <w:pStyle w:val="Subtitle"/>
        <w:jc w:val="left"/>
      </w:pPr>
    </w:p>
    <w:p w14:paraId="33D503CA" w14:textId="7342BAA0" w:rsidR="00A417C1" w:rsidRDefault="00191B2E" w:rsidP="002C79E6">
      <w:pPr>
        <w:pStyle w:val="Subtitle"/>
      </w:pPr>
      <w:r>
        <w:t>Michael</w:t>
      </w:r>
      <w:r>
        <w:tab/>
      </w:r>
      <w:r w:rsidR="002C79E6" w:rsidRPr="002C79E6">
        <w:t xml:space="preserve"> </w:t>
      </w:r>
      <w:r>
        <w:t>Wood</w:t>
      </w:r>
    </w:p>
    <w:p w14:paraId="0DFF1D33" w14:textId="6D892592" w:rsidR="002C79E6" w:rsidRDefault="00000000" w:rsidP="002C79E6">
      <w:pPr>
        <w:pStyle w:val="Subtitle"/>
      </w:pPr>
      <w:sdt>
        <w:sdtPr>
          <w:id w:val="-1577115656"/>
          <w:placeholder>
            <w:docPart w:val="B712B99CED2F406F86F33818A1F15019"/>
          </w:placeholder>
          <w:temporary/>
          <w:showingPlcHdr/>
          <w15:appearance w15:val="hidden"/>
        </w:sdtPr>
        <w:sdtContent>
          <w:r w:rsidR="002C79E6" w:rsidRPr="67AE9998">
            <w:t>Institution Name</w:t>
          </w:r>
        </w:sdtContent>
      </w:sdt>
      <w:r w:rsidR="00191B2E">
        <w:t>: SNHU</w:t>
      </w:r>
    </w:p>
    <w:p w14:paraId="0F0FE594" w14:textId="77777777" w:rsidR="002C79E6" w:rsidRDefault="00000000" w:rsidP="002C79E6">
      <w:pPr>
        <w:pStyle w:val="Subtitle"/>
      </w:pPr>
      <w:sdt>
        <w:sdtPr>
          <w:id w:val="-568883333"/>
          <w:placeholder>
            <w:docPart w:val="D4849A4744BF46A2B109C209C6E29A6A"/>
          </w:placeholder>
          <w:temporary/>
          <w:showingPlcHdr/>
          <w15:appearance w15:val="hidden"/>
        </w:sdtPr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sdt>
        <w:sdtPr>
          <w:id w:val="-1860198176"/>
          <w:placeholder>
            <w:docPart w:val="8700FB7AA4484B9BA371D6E5E27E26E2"/>
          </w:placeholder>
          <w:temporary/>
          <w:showingPlcHdr/>
          <w15:appearance w15:val="hidden"/>
        </w:sdtPr>
        <w:sdtContent>
          <w:r w:rsidR="002C79E6" w:rsidRPr="3236C9DF">
            <w:t>Course Name</w:t>
          </w:r>
        </w:sdtContent>
      </w:sdt>
    </w:p>
    <w:p w14:paraId="6FE70D25" w14:textId="2ADC2F90" w:rsidR="002C79E6" w:rsidRDefault="00D95F4F" w:rsidP="002C79E6">
      <w:pPr>
        <w:pStyle w:val="Subtitle"/>
      </w:pPr>
      <w:r>
        <w:t xml:space="preserve">Instructor: Dr. Albanie </w:t>
      </w:r>
      <w:r w:rsidR="00A1449B">
        <w:t>Bolton</w:t>
      </w:r>
    </w:p>
    <w:p w14:paraId="0DF02EFE" w14:textId="72662E0F" w:rsidR="201D26C8" w:rsidRDefault="00A1449B" w:rsidP="002C79E6">
      <w:pPr>
        <w:pStyle w:val="Subtitle"/>
      </w:pPr>
      <w:r>
        <w:t>Due Date: 08/10/2025</w:t>
      </w:r>
    </w:p>
    <w:p w14:paraId="5247852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CCB78C4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4E4C40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7403B2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62AD48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0428658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1CCC037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9AE1677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794B1274" w14:textId="4DCDAC03" w:rsidR="00A21D39" w:rsidRDefault="00E96E6D" w:rsidP="006C0CA2">
      <w:pPr>
        <w:pStyle w:val="SectionTitle"/>
      </w:pPr>
      <w:r w:rsidRPr="00E96E6D">
        <w:lastRenderedPageBreak/>
        <w:t>6-1 Coding Assignment: Modifying Vulnerability Reporting</w:t>
      </w:r>
    </w:p>
    <w:p w14:paraId="568B8740" w14:textId="038BEDA5" w:rsidR="006C0CA2" w:rsidRDefault="006C0CA2" w:rsidP="006C0CA2">
      <w:r>
        <w:t>This is the original report before any altera</w:t>
      </w:r>
      <w:r w:rsidR="00EC7C3A">
        <w:t>tions including updating version:</w:t>
      </w:r>
    </w:p>
    <w:p w14:paraId="0D0FBCB5" w14:textId="194DF5FA" w:rsidR="001259A6" w:rsidRPr="001259A6" w:rsidRDefault="001259A6" w:rsidP="006C0CA2">
      <w:pPr>
        <w:rPr>
          <w:color w:val="0070C0"/>
        </w:rPr>
      </w:pPr>
      <w:r w:rsidRPr="001259A6">
        <w:rPr>
          <w:color w:val="0070C0"/>
        </w:rPr>
        <w:t>C:\Users\Phant\eclipse-workspace\Module2.1\target\dependency-check-report.html</w:t>
      </w:r>
    </w:p>
    <w:p w14:paraId="56AEEF46" w14:textId="6E834BC0" w:rsidR="001259A6" w:rsidRDefault="005B0792" w:rsidP="006C0CA2">
      <w:r w:rsidRPr="005B0792">
        <w:rPr>
          <w:noProof/>
        </w:rPr>
        <w:drawing>
          <wp:inline distT="0" distB="0" distL="0" distR="0" wp14:anchorId="3DFE075A" wp14:editId="4B6A0BEC">
            <wp:extent cx="5943600" cy="4391660"/>
            <wp:effectExtent l="0" t="0" r="0" b="8890"/>
            <wp:docPr id="806698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80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3302" w14:textId="77777777" w:rsidR="00A51991" w:rsidRDefault="00A51991" w:rsidP="006C0CA2"/>
    <w:p w14:paraId="76489201" w14:textId="77777777" w:rsidR="00A51991" w:rsidRDefault="00A51991" w:rsidP="006C0CA2"/>
    <w:p w14:paraId="3F894815" w14:textId="77777777" w:rsidR="00A51991" w:rsidRDefault="00A51991" w:rsidP="006C0CA2"/>
    <w:p w14:paraId="4227B5E2" w14:textId="77777777" w:rsidR="00A51991" w:rsidRDefault="00A51991" w:rsidP="006C0CA2"/>
    <w:p w14:paraId="34C30283" w14:textId="77777777" w:rsidR="00A51991" w:rsidRDefault="00A51991" w:rsidP="006C0CA2"/>
    <w:p w14:paraId="29C5C586" w14:textId="77777777" w:rsidR="00A51991" w:rsidRDefault="00A51991" w:rsidP="006C0CA2"/>
    <w:p w14:paraId="2326C2DC" w14:textId="77777777" w:rsidR="00A51991" w:rsidRDefault="00A51991" w:rsidP="006C0CA2"/>
    <w:p w14:paraId="3BCDF167" w14:textId="77777777" w:rsidR="00A51991" w:rsidRDefault="00A51991" w:rsidP="006C0CA2"/>
    <w:p w14:paraId="5A7A2854" w14:textId="4A9C1252" w:rsidR="005B0792" w:rsidRDefault="00C54691" w:rsidP="006C0CA2">
      <w:r>
        <w:lastRenderedPageBreak/>
        <w:t>After</w:t>
      </w:r>
      <w:r w:rsidR="00D9434A">
        <w:t xml:space="preserve"> updating pom.xml file to latest version 12.</w:t>
      </w:r>
      <w:r w:rsidR="00A51991">
        <w:t>1.0 these are the results:</w:t>
      </w:r>
    </w:p>
    <w:p w14:paraId="6C07773E" w14:textId="5616FE41" w:rsidR="00A51991" w:rsidRDefault="00A51991" w:rsidP="006C0CA2">
      <w:r w:rsidRPr="00A51991">
        <w:rPr>
          <w:noProof/>
        </w:rPr>
        <w:drawing>
          <wp:inline distT="0" distB="0" distL="0" distR="0" wp14:anchorId="4B24DBA7" wp14:editId="69ACE504">
            <wp:extent cx="5943600" cy="4652010"/>
            <wp:effectExtent l="0" t="0" r="0" b="0"/>
            <wp:docPr id="904125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253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EFE6" w14:textId="48331221" w:rsidR="00E6597D" w:rsidRDefault="00E6597D" w:rsidP="006C0CA2">
      <w:r>
        <w:t>If you notice</w:t>
      </w:r>
      <w:r w:rsidR="00E708ED">
        <w:t xml:space="preserve"> Vulnerable Dependencies has increased</w:t>
      </w:r>
      <w:r w:rsidR="006139D8">
        <w:t xml:space="preserve"> by </w:t>
      </w:r>
      <w:r w:rsidR="00654FED">
        <w:t>17. This</w:t>
      </w:r>
      <w:r w:rsidR="001B4BD7">
        <w:t xml:space="preserve"> is proof of how important it is to stay on top of updates.</w:t>
      </w:r>
    </w:p>
    <w:p w14:paraId="44DE8565" w14:textId="20EF01BD" w:rsidR="00AA4166" w:rsidRDefault="00046D81" w:rsidP="006C0CA2">
      <w:pPr>
        <w:rPr>
          <w:noProof/>
        </w:rPr>
      </w:pPr>
      <w:proofErr w:type="gramStart"/>
      <w:r>
        <w:t>This</w:t>
      </w:r>
      <w:proofErr w:type="gramEnd"/>
      <w:r>
        <w:t xml:space="preserve"> </w:t>
      </w:r>
      <w:r w:rsidR="005C4598">
        <w:t>last two</w:t>
      </w:r>
      <w:r w:rsidR="003D1270">
        <w:t xml:space="preserve"> </w:t>
      </w:r>
      <w:r>
        <w:t>screenshot</w:t>
      </w:r>
      <w:r w:rsidR="003D1270">
        <w:t>s</w:t>
      </w:r>
      <w:r>
        <w:t xml:space="preserve"> show</w:t>
      </w:r>
      <w:r w:rsidR="00681700">
        <w:t xml:space="preserve"> </w:t>
      </w:r>
      <w:r w:rsidR="00681700" w:rsidRPr="00681700">
        <w:t>CVE-2016-1000338</w:t>
      </w:r>
      <w:r w:rsidR="00681700">
        <w:t xml:space="preserve"> being suppresse</w:t>
      </w:r>
      <w:r w:rsidR="00A06135">
        <w:t>d:</w:t>
      </w:r>
      <w:r w:rsidR="00A06135" w:rsidRPr="00A06135">
        <w:rPr>
          <w:noProof/>
        </w:rPr>
        <w:t xml:space="preserve"> </w:t>
      </w:r>
    </w:p>
    <w:p w14:paraId="20C323E6" w14:textId="5542442B" w:rsidR="000345EE" w:rsidRDefault="000345EE" w:rsidP="006C0CA2">
      <w:pPr>
        <w:rPr>
          <w:noProof/>
        </w:rPr>
      </w:pPr>
      <w:r>
        <w:rPr>
          <w:noProof/>
        </w:rPr>
        <w:t>The first screenshot shows 1 vulnerability</w:t>
      </w:r>
      <w:r w:rsidR="009B2FEC">
        <w:rPr>
          <w:noProof/>
        </w:rPr>
        <w:t xml:space="preserve"> whereas before there was none.</w:t>
      </w:r>
    </w:p>
    <w:p w14:paraId="57BA4B42" w14:textId="3AB686EE" w:rsidR="00766A73" w:rsidRDefault="00AA4166" w:rsidP="006C0CA2">
      <w:pPr>
        <w:rPr>
          <w:noProof/>
        </w:rPr>
      </w:pPr>
      <w:r w:rsidRPr="00AA4166">
        <w:rPr>
          <w:noProof/>
        </w:rPr>
        <w:drawing>
          <wp:inline distT="0" distB="0" distL="0" distR="0" wp14:anchorId="578C02AE" wp14:editId="06F6452C">
            <wp:extent cx="2860243" cy="1506211"/>
            <wp:effectExtent l="0" t="0" r="0" b="0"/>
            <wp:docPr id="1625081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171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7227" cy="152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F4FB" w14:textId="77777777" w:rsidR="009B2FEC" w:rsidRDefault="009B2FEC" w:rsidP="006C0CA2">
      <w:pPr>
        <w:rPr>
          <w:noProof/>
        </w:rPr>
      </w:pPr>
    </w:p>
    <w:p w14:paraId="128A31FB" w14:textId="08788BA7" w:rsidR="009B2FEC" w:rsidRDefault="009B2FEC" w:rsidP="006C0CA2">
      <w:pPr>
        <w:rPr>
          <w:noProof/>
        </w:rPr>
      </w:pPr>
      <w:r>
        <w:rPr>
          <w:noProof/>
        </w:rPr>
        <w:t xml:space="preserve">The second show the actual </w:t>
      </w:r>
      <w:r w:rsidR="005C4598">
        <w:rPr>
          <w:noProof/>
        </w:rPr>
        <w:t xml:space="preserve">suppressed </w:t>
      </w:r>
      <w:r>
        <w:rPr>
          <w:noProof/>
        </w:rPr>
        <w:t>vulnerability</w:t>
      </w:r>
      <w:r w:rsidR="005C4598">
        <w:rPr>
          <w:noProof/>
        </w:rPr>
        <w:t>.</w:t>
      </w:r>
    </w:p>
    <w:p w14:paraId="4682D922" w14:textId="57797C87" w:rsidR="00046D81" w:rsidRPr="006C0CA2" w:rsidRDefault="00766A73" w:rsidP="00782003">
      <w:r w:rsidRPr="00766A73">
        <w:rPr>
          <w:noProof/>
        </w:rPr>
        <w:drawing>
          <wp:inline distT="0" distB="0" distL="0" distR="0" wp14:anchorId="611A4ABD" wp14:editId="611B0825">
            <wp:extent cx="5943600" cy="1304925"/>
            <wp:effectExtent l="0" t="0" r="0" b="9525"/>
            <wp:docPr id="22060243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2434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D81" w:rsidRPr="006C0CA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D9CA1" w14:textId="77777777" w:rsidR="005A4B1C" w:rsidRDefault="005A4B1C">
      <w:pPr>
        <w:spacing w:line="240" w:lineRule="auto"/>
      </w:pPr>
      <w:r>
        <w:separator/>
      </w:r>
    </w:p>
    <w:p w14:paraId="60BECD97" w14:textId="77777777" w:rsidR="005A4B1C" w:rsidRDefault="005A4B1C"/>
  </w:endnote>
  <w:endnote w:type="continuationSeparator" w:id="0">
    <w:p w14:paraId="0120C769" w14:textId="77777777" w:rsidR="005A4B1C" w:rsidRDefault="005A4B1C">
      <w:pPr>
        <w:spacing w:line="240" w:lineRule="auto"/>
      </w:pPr>
      <w:r>
        <w:continuationSeparator/>
      </w:r>
    </w:p>
    <w:p w14:paraId="618EAF61" w14:textId="77777777" w:rsidR="005A4B1C" w:rsidRDefault="005A4B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17071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A71F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AD8D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AB494" w14:textId="77777777" w:rsidR="005A4B1C" w:rsidRDefault="005A4B1C">
      <w:pPr>
        <w:spacing w:line="240" w:lineRule="auto"/>
      </w:pPr>
      <w:r>
        <w:separator/>
      </w:r>
    </w:p>
    <w:p w14:paraId="709E55DF" w14:textId="77777777" w:rsidR="005A4B1C" w:rsidRDefault="005A4B1C"/>
  </w:footnote>
  <w:footnote w:type="continuationSeparator" w:id="0">
    <w:p w14:paraId="1B898449" w14:textId="77777777" w:rsidR="005A4B1C" w:rsidRDefault="005A4B1C">
      <w:pPr>
        <w:spacing w:line="240" w:lineRule="auto"/>
      </w:pPr>
      <w:r>
        <w:continuationSeparator/>
      </w:r>
    </w:p>
    <w:p w14:paraId="05A492D4" w14:textId="77777777" w:rsidR="005A4B1C" w:rsidRDefault="005A4B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3920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34B2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F9ADB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2E"/>
    <w:rsid w:val="00023AFE"/>
    <w:rsid w:val="000345EE"/>
    <w:rsid w:val="00046D81"/>
    <w:rsid w:val="000A3D9B"/>
    <w:rsid w:val="000A4ED3"/>
    <w:rsid w:val="000D4642"/>
    <w:rsid w:val="000D539D"/>
    <w:rsid w:val="00116273"/>
    <w:rsid w:val="001259A6"/>
    <w:rsid w:val="00191B2E"/>
    <w:rsid w:val="001B4BD7"/>
    <w:rsid w:val="002A6C96"/>
    <w:rsid w:val="002C79E6"/>
    <w:rsid w:val="002F3AE9"/>
    <w:rsid w:val="003804CC"/>
    <w:rsid w:val="003D1270"/>
    <w:rsid w:val="004841B6"/>
    <w:rsid w:val="00496BC7"/>
    <w:rsid w:val="004C0081"/>
    <w:rsid w:val="005A4B1C"/>
    <w:rsid w:val="005B0792"/>
    <w:rsid w:val="005C199E"/>
    <w:rsid w:val="005C4598"/>
    <w:rsid w:val="006139D8"/>
    <w:rsid w:val="00654FED"/>
    <w:rsid w:val="00664C1A"/>
    <w:rsid w:val="00681700"/>
    <w:rsid w:val="0068750B"/>
    <w:rsid w:val="006C0CA2"/>
    <w:rsid w:val="006D1432"/>
    <w:rsid w:val="00766A73"/>
    <w:rsid w:val="00782003"/>
    <w:rsid w:val="00784C70"/>
    <w:rsid w:val="007879AB"/>
    <w:rsid w:val="00811FD5"/>
    <w:rsid w:val="0087407D"/>
    <w:rsid w:val="009B2FEC"/>
    <w:rsid w:val="00A06135"/>
    <w:rsid w:val="00A1449B"/>
    <w:rsid w:val="00A21D39"/>
    <w:rsid w:val="00A417C1"/>
    <w:rsid w:val="00A51991"/>
    <w:rsid w:val="00A859F3"/>
    <w:rsid w:val="00AA4166"/>
    <w:rsid w:val="00AA6BA8"/>
    <w:rsid w:val="00B863FB"/>
    <w:rsid w:val="00B86440"/>
    <w:rsid w:val="00BB2D6F"/>
    <w:rsid w:val="00C00F8F"/>
    <w:rsid w:val="00C03068"/>
    <w:rsid w:val="00C54691"/>
    <w:rsid w:val="00D620FD"/>
    <w:rsid w:val="00D91044"/>
    <w:rsid w:val="00D9434A"/>
    <w:rsid w:val="00D95F4F"/>
    <w:rsid w:val="00DA076D"/>
    <w:rsid w:val="00DD2088"/>
    <w:rsid w:val="00E51782"/>
    <w:rsid w:val="00E6597D"/>
    <w:rsid w:val="00E67454"/>
    <w:rsid w:val="00E708ED"/>
    <w:rsid w:val="00E96E6D"/>
    <w:rsid w:val="00EC7C3A"/>
    <w:rsid w:val="00EF55C5"/>
    <w:rsid w:val="00F5617A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721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712B99CED2F406F86F33818A1F15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2B752-7DFB-4FBF-A309-141AB1BE5E8C}"/>
      </w:docPartPr>
      <w:docPartBody>
        <w:p w:rsidR="004A4F1D" w:rsidRDefault="00000000">
          <w:pPr>
            <w:pStyle w:val="B712B99CED2F406F86F33818A1F15019"/>
          </w:pPr>
          <w:r w:rsidRPr="67AE9998">
            <w:t>Institution Name</w:t>
          </w:r>
        </w:p>
      </w:docPartBody>
    </w:docPart>
    <w:docPart>
      <w:docPartPr>
        <w:name w:val="D4849A4744BF46A2B109C209C6E29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7C2F2-3CE6-4C7D-8D2D-9B2388BB00E9}"/>
      </w:docPartPr>
      <w:docPartBody>
        <w:p w:rsidR="004A4F1D" w:rsidRDefault="00000000">
          <w:pPr>
            <w:pStyle w:val="D4849A4744BF46A2B109C209C6E29A6A"/>
          </w:pPr>
          <w:r w:rsidRPr="3236C9DF">
            <w:t>Course Number</w:t>
          </w:r>
          <w:r>
            <w:t>:</w:t>
          </w:r>
        </w:p>
      </w:docPartBody>
    </w:docPart>
    <w:docPart>
      <w:docPartPr>
        <w:name w:val="8700FB7AA4484B9BA371D6E5E27E2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6384C-36EB-4CB7-AEF3-C0A0BA07EED9}"/>
      </w:docPartPr>
      <w:docPartBody>
        <w:p w:rsidR="004A4F1D" w:rsidRDefault="00000000">
          <w:pPr>
            <w:pStyle w:val="8700FB7AA4484B9BA371D6E5E27E26E2"/>
          </w:pPr>
          <w:r w:rsidRPr="3236C9DF">
            <w:t>Course Name</w:t>
          </w:r>
        </w:p>
        <w:bookmarkStart w:id="0" w:name="_Int_pGJ5iSU8"/>
        <w:bookmarkEnd w:id="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B9"/>
    <w:rsid w:val="0027434D"/>
    <w:rsid w:val="002A6C96"/>
    <w:rsid w:val="004648B9"/>
    <w:rsid w:val="004841B6"/>
    <w:rsid w:val="004A4F1D"/>
    <w:rsid w:val="00AA6BA8"/>
    <w:rsid w:val="00B51CF7"/>
    <w:rsid w:val="00DE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12B99CED2F406F86F33818A1F15019">
    <w:name w:val="B712B99CED2F406F86F33818A1F15019"/>
  </w:style>
  <w:style w:type="paragraph" w:customStyle="1" w:styleId="D4849A4744BF46A2B109C209C6E29A6A">
    <w:name w:val="D4849A4744BF46A2B109C209C6E29A6A"/>
  </w:style>
  <w:style w:type="paragraph" w:customStyle="1" w:styleId="8700FB7AA4484B9BA371D6E5E27E26E2">
    <w:name w:val="8700FB7AA4484B9BA371D6E5E27E26E2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B678077E49044BAFB61C633CCFFA75C3">
    <w:name w:val="B678077E49044BAFB61C633CCFFA75C3"/>
  </w:style>
  <w:style w:type="paragraph" w:customStyle="1" w:styleId="9BFF6E2ADAB049CF8896C8E06A47FE44">
    <w:name w:val="9BFF6E2ADAB049CF8896C8E06A47FE44"/>
  </w:style>
  <w:style w:type="paragraph" w:customStyle="1" w:styleId="749E1C34B35144EFAEA1C2CDCE54B2DE">
    <w:name w:val="749E1C34B35144EFAEA1C2CDCE54B2DE"/>
  </w:style>
  <w:style w:type="paragraph" w:customStyle="1" w:styleId="83892AFE7D204B6995D9BDB63FF06DE0">
    <w:name w:val="83892AFE7D204B6995D9BDB63FF06DE0"/>
  </w:style>
  <w:style w:type="paragraph" w:customStyle="1" w:styleId="7C1C9E69CBF44B8DB487FFAD00BBF427">
    <w:name w:val="7C1C9E69CBF44B8DB487FFAD00BBF427"/>
  </w:style>
  <w:style w:type="paragraph" w:customStyle="1" w:styleId="671D285232E24E48A235C976A3554E56">
    <w:name w:val="671D285232E24E48A235C976A3554E56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CA0FF1AD0170424C81B9910463F02109">
    <w:name w:val="CA0FF1AD0170424C81B9910463F021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4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2025-08-10T22:37:00Z</dcterms:created>
  <dcterms:modified xsi:type="dcterms:W3CDTF">2025-08-12T23:59:00Z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